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F300FA" w14:textId="54D1D71A" w:rsidR="009A074F" w:rsidRPr="009A074F" w:rsidRDefault="00456935">
      <w:pPr>
        <w:rPr>
          <w:rFonts w:ascii="Times New Roman" w:hAnsi="Times New Roman" w:cs="Times New Roman"/>
        </w:rPr>
      </w:pPr>
      <w:r w:rsidRPr="009A074F">
        <w:rPr>
          <w:rFonts w:ascii="Times New Roman" w:hAnsi="Times New Roman" w:cs="Times New Roman"/>
          <w:noProof/>
          <w:lang w:val="bg-BG" w:eastAsia="bg-BG"/>
        </w:rPr>
        <w:drawing>
          <wp:anchor distT="0" distB="0" distL="114300" distR="114300" simplePos="0" relativeHeight="251658239" behindDoc="0" locked="0" layoutInCell="1" allowOverlap="1" wp14:anchorId="71011B4C" wp14:editId="52812D7E">
            <wp:simplePos x="0" y="0"/>
            <wp:positionH relativeFrom="margin">
              <wp:posOffset>-544195</wp:posOffset>
            </wp:positionH>
            <wp:positionV relativeFrom="margin">
              <wp:posOffset>-752475</wp:posOffset>
            </wp:positionV>
            <wp:extent cx="6967855" cy="1838325"/>
            <wp:effectExtent l="0" t="0" r="444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ader.pd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785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2117" w:rsidRPr="009A074F">
        <w:rPr>
          <w:rFonts w:ascii="Times New Roman" w:hAnsi="Times New Roman" w:cs="Times New Roman"/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BB106B" wp14:editId="6371A3F3">
                <wp:simplePos x="0" y="0"/>
                <wp:positionH relativeFrom="column">
                  <wp:posOffset>116205</wp:posOffset>
                </wp:positionH>
                <wp:positionV relativeFrom="paragraph">
                  <wp:posOffset>661170</wp:posOffset>
                </wp:positionV>
                <wp:extent cx="2548647" cy="359923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647" cy="35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5A1CD9" w14:textId="77777777" w:rsidR="00A82117" w:rsidRPr="00A82117" w:rsidRDefault="00A82117" w:rsidP="00A82117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bg-BG"/>
                              </w:rPr>
                            </w:pPr>
                            <w:r w:rsidRPr="00A8211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1618 </w:t>
                            </w:r>
                            <w:r w:rsidRPr="00A8211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bg-BG"/>
                              </w:rPr>
                              <w:t>София, ул. Монтевидео</w:t>
                            </w:r>
                            <w:r w:rsidRPr="00A8211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21, </w:t>
                            </w:r>
                            <w:r w:rsidR="005D3710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bg-BG"/>
                              </w:rPr>
                              <w:t>офис</w:t>
                            </w:r>
                            <w:r w:rsidR="00456935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bg-BG"/>
                              </w:rPr>
                              <w:t xml:space="preserve"> 620</w:t>
                            </w:r>
                            <w:r w:rsidRPr="00A8211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bg-BG"/>
                              </w:rPr>
                              <w:t>,</w:t>
                            </w:r>
                          </w:p>
                          <w:p w14:paraId="3B118234" w14:textId="77777777" w:rsidR="00A82117" w:rsidRPr="00456935" w:rsidRDefault="00A82117" w:rsidP="00A82117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bg-BG"/>
                              </w:rPr>
                            </w:pPr>
                            <w:r w:rsidRPr="00A8211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bg-BG"/>
                              </w:rPr>
                              <w:t>тел</w:t>
                            </w:r>
                            <w:r w:rsidRPr="00A8211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</w:t>
                            </w:r>
                            <w:r w:rsidR="00456935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bg-BG"/>
                              </w:rPr>
                              <w:t>8110620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B10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15pt;margin-top:52.05pt;width:200.7pt;height:28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" filled="f" stroked="f" strokeweight=".5pt">
                <v:textbox>
                  <w:txbxContent>
                    <w:p w14:paraId="2B5A1CD9" w14:textId="77777777" w:rsidR="00A82117" w:rsidRPr="00A82117" w:rsidRDefault="00A82117" w:rsidP="00A82117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bg-BG"/>
                        </w:rPr>
                      </w:pPr>
                      <w:r w:rsidRPr="00A82117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1618 </w:t>
                      </w:r>
                      <w:r w:rsidRPr="00A82117">
                        <w:rPr>
                          <w:rFonts w:ascii="Arial" w:hAnsi="Arial" w:cs="Arial"/>
                          <w:sz w:val="16"/>
                          <w:szCs w:val="16"/>
                          <w:lang w:val="bg-BG"/>
                        </w:rPr>
                        <w:t>София, ул. Монтевидео</w:t>
                      </w:r>
                      <w:r w:rsidRPr="00A82117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21, </w:t>
                      </w:r>
                      <w:r w:rsidR="005D3710">
                        <w:rPr>
                          <w:rFonts w:ascii="Arial" w:hAnsi="Arial" w:cs="Arial"/>
                          <w:sz w:val="16"/>
                          <w:szCs w:val="16"/>
                          <w:lang w:val="bg-BG"/>
                        </w:rPr>
                        <w:t>офис</w:t>
                      </w:r>
                      <w:r w:rsidR="00456935">
                        <w:rPr>
                          <w:rFonts w:ascii="Arial" w:hAnsi="Arial" w:cs="Arial"/>
                          <w:sz w:val="16"/>
                          <w:szCs w:val="16"/>
                          <w:lang w:val="bg-BG"/>
                        </w:rPr>
                        <w:t xml:space="preserve"> 620</w:t>
                      </w:r>
                      <w:r w:rsidRPr="00A82117">
                        <w:rPr>
                          <w:rFonts w:ascii="Arial" w:hAnsi="Arial" w:cs="Arial"/>
                          <w:sz w:val="16"/>
                          <w:szCs w:val="16"/>
                          <w:lang w:val="bg-BG"/>
                        </w:rPr>
                        <w:t>,</w:t>
                      </w:r>
                    </w:p>
                    <w:p w14:paraId="3B118234" w14:textId="77777777" w:rsidR="00A82117" w:rsidRPr="00456935" w:rsidRDefault="00A82117" w:rsidP="00A82117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bg-BG"/>
                        </w:rPr>
                      </w:pPr>
                      <w:r w:rsidRPr="00A82117">
                        <w:rPr>
                          <w:rFonts w:ascii="Arial" w:hAnsi="Arial" w:cs="Arial"/>
                          <w:sz w:val="16"/>
                          <w:szCs w:val="16"/>
                          <w:lang w:val="bg-BG"/>
                        </w:rPr>
                        <w:t>тел</w:t>
                      </w:r>
                      <w:r w:rsidRPr="00A82117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456935">
                        <w:rPr>
                          <w:rFonts w:ascii="Arial" w:hAnsi="Arial" w:cs="Arial"/>
                          <w:sz w:val="16"/>
                          <w:szCs w:val="16"/>
                          <w:lang w:val="bg-BG"/>
                        </w:rPr>
                        <w:t>8110620</w:t>
                      </w:r>
                    </w:p>
                  </w:txbxContent>
                </v:textbox>
              </v:shape>
            </w:pict>
          </mc:Fallback>
        </mc:AlternateContent>
      </w:r>
      <w:r w:rsidR="00C7652C" w:rsidRPr="009A074F">
        <w:rPr>
          <w:rFonts w:ascii="Times New Roman" w:hAnsi="Times New Roman" w:cs="Times New Roman"/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B7B45" wp14:editId="62A4BF4F">
                <wp:simplePos x="0" y="0"/>
                <wp:positionH relativeFrom="column">
                  <wp:posOffset>86995</wp:posOffset>
                </wp:positionH>
                <wp:positionV relativeFrom="paragraph">
                  <wp:posOffset>-9889</wp:posOffset>
                </wp:positionV>
                <wp:extent cx="2548647" cy="62257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647" cy="62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3AAC46" w14:textId="77777777" w:rsidR="00E64735" w:rsidRPr="00E64735" w:rsidRDefault="00456935" w:rsidP="00C765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bg-BG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bg-BG"/>
                              </w:rPr>
                              <w:t>Департамент „Администрация и управление“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B7B45" id="Text Box 8" o:spid="_x0000_s1027" type="#_x0000_t202" style="position:absolute;margin-left:6.85pt;margin-top:-.8pt;width:200.7pt;height:4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" filled="f" stroked="f" strokeweight=".5pt">
                <v:textbox>
                  <w:txbxContent>
                    <w:p w14:paraId="4F3AAC46" w14:textId="77777777" w:rsidR="00E64735" w:rsidRPr="00E64735" w:rsidRDefault="00456935" w:rsidP="00C7652C">
                      <w:pPr>
                        <w:jc w:val="center"/>
                        <w:rPr>
                          <w:rFonts w:ascii="Times New Roman" w:hAnsi="Times New Roman" w:cs="Times New Roman"/>
                          <w:lang w:val="bg-BG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bg-BG"/>
                        </w:rPr>
                        <w:t>Департамент „Администрация и управление“</w:t>
                      </w:r>
                    </w:p>
                  </w:txbxContent>
                </v:textbox>
              </v:shape>
            </w:pict>
          </mc:Fallback>
        </mc:AlternateContent>
      </w:r>
    </w:p>
    <w:p w14:paraId="638CA25A" w14:textId="77777777" w:rsidR="004159BC" w:rsidRPr="00426438" w:rsidRDefault="009A074F" w:rsidP="004159BC">
      <w:pPr>
        <w:pStyle w:val="Heading5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426438">
        <w:rPr>
          <w:rFonts w:ascii="Times New Roman" w:hAnsi="Times New Roman" w:cs="Times New Roman"/>
          <w:b/>
          <w:color w:val="000000" w:themeColor="text1"/>
        </w:rPr>
        <w:t>П</w:t>
      </w:r>
      <w:r w:rsidRPr="00426438">
        <w:rPr>
          <w:rFonts w:ascii="Times New Roman" w:hAnsi="Times New Roman" w:cs="Times New Roman"/>
          <w:b/>
          <w:color w:val="000000" w:themeColor="text1"/>
        </w:rPr>
        <w:t>РЕ</w:t>
      </w:r>
      <w:r w:rsidRPr="00426438">
        <w:rPr>
          <w:rFonts w:ascii="Times New Roman" w:hAnsi="Times New Roman" w:cs="Times New Roman"/>
          <w:b/>
          <w:color w:val="000000" w:themeColor="text1"/>
          <w:lang w:val="bg-BG"/>
        </w:rPr>
        <w:t xml:space="preserve">ДЛОЖЕНИЕ </w:t>
      </w:r>
      <w:r w:rsidRPr="00426438">
        <w:rPr>
          <w:rFonts w:ascii="Times New Roman" w:hAnsi="Times New Roman" w:cs="Times New Roman"/>
          <w:b/>
          <w:color w:val="000000" w:themeColor="text1"/>
          <w:lang w:val="bg-BG"/>
        </w:rPr>
        <w:br/>
        <w:t>З</w:t>
      </w:r>
      <w:r w:rsidRPr="00426438">
        <w:rPr>
          <w:rFonts w:ascii="Times New Roman" w:hAnsi="Times New Roman" w:cs="Times New Roman"/>
          <w:b/>
          <w:color w:val="000000" w:themeColor="text1"/>
        </w:rPr>
        <w:t xml:space="preserve">А </w:t>
      </w:r>
    </w:p>
    <w:p w14:paraId="5F0B0954" w14:textId="4CAB5299" w:rsidR="009A074F" w:rsidRPr="00426438" w:rsidRDefault="009A074F" w:rsidP="004159BC">
      <w:pPr>
        <w:pStyle w:val="Heading5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426438">
        <w:rPr>
          <w:rFonts w:ascii="Times New Roman" w:hAnsi="Times New Roman" w:cs="Times New Roman"/>
          <w:b/>
          <w:color w:val="000000" w:themeColor="text1"/>
        </w:rPr>
        <w:t>{{ thesis_heading }}</w:t>
      </w:r>
      <w:r w:rsidRPr="00426438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426438">
        <w:rPr>
          <w:rFonts w:ascii="Times New Roman" w:hAnsi="Times New Roman" w:cs="Times New Roman"/>
          <w:b/>
          <w:color w:val="000000" w:themeColor="text1"/>
        </w:rPr>
        <w:t>ТЕЗА</w:t>
      </w:r>
    </w:p>
    <w:p w14:paraId="1C7B07A2" w14:textId="68CC8CA4" w:rsidR="009A074F" w:rsidRPr="00426438" w:rsidRDefault="009A074F" w:rsidP="009A074F">
      <w:pPr>
        <w:pStyle w:val="Heading1"/>
        <w:jc w:val="both"/>
        <w:rPr>
          <w:b w:val="0"/>
          <w:sz w:val="24"/>
          <w:szCs w:val="24"/>
          <w:lang w:val="bg-BG"/>
        </w:rPr>
      </w:pPr>
      <w:proofErr w:type="spellStart"/>
      <w:r w:rsidRPr="009A074F">
        <w:rPr>
          <w:b w:val="0"/>
          <w:sz w:val="24"/>
          <w:szCs w:val="24"/>
        </w:rPr>
        <w:t>На</w:t>
      </w:r>
      <w:proofErr w:type="spellEnd"/>
      <w:r w:rsidRPr="009A074F">
        <w:rPr>
          <w:b w:val="0"/>
          <w:sz w:val="24"/>
          <w:szCs w:val="24"/>
        </w:rPr>
        <w:t xml:space="preserve"> </w:t>
      </w:r>
      <w:proofErr w:type="spellStart"/>
      <w:r w:rsidRPr="009A074F">
        <w:rPr>
          <w:b w:val="0"/>
          <w:sz w:val="24"/>
          <w:szCs w:val="24"/>
        </w:rPr>
        <w:t>студента</w:t>
      </w:r>
      <w:proofErr w:type="spellEnd"/>
      <w:r w:rsidRPr="009A074F">
        <w:rPr>
          <w:b w:val="0"/>
          <w:sz w:val="24"/>
          <w:szCs w:val="24"/>
        </w:rPr>
        <w:t xml:space="preserve"> </w:t>
      </w:r>
      <w:r w:rsidRPr="009A074F">
        <w:rPr>
          <w:sz w:val="24"/>
          <w:szCs w:val="24"/>
        </w:rPr>
        <w:t>{{ names }}</w:t>
      </w:r>
      <w:r w:rsidRPr="009A074F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{{ fn }}</w:t>
      </w:r>
    </w:p>
    <w:p w14:paraId="0669AAD6" w14:textId="7826B79B" w:rsidR="009A074F" w:rsidRPr="004159BC" w:rsidRDefault="009A074F" w:rsidP="009A074F">
      <w:pPr>
        <w:pStyle w:val="Heading1"/>
        <w:jc w:val="both"/>
        <w:rPr>
          <w:b w:val="0"/>
          <w:sz w:val="20"/>
          <w:szCs w:val="20"/>
        </w:rPr>
      </w:pPr>
      <w:r w:rsidRPr="004159BC">
        <w:rPr>
          <w:sz w:val="20"/>
          <w:szCs w:val="20"/>
        </w:rPr>
        <w:t>ТЕМА</w:t>
      </w:r>
      <w:r w:rsidRPr="004159BC">
        <w:rPr>
          <w:b w:val="0"/>
          <w:sz w:val="20"/>
          <w:szCs w:val="20"/>
        </w:rPr>
        <w:t xml:space="preserve"> {{ topic }}</w:t>
      </w:r>
    </w:p>
    <w:p w14:paraId="09698ED6" w14:textId="005EBCEF" w:rsidR="009A074F" w:rsidRPr="004159BC" w:rsidRDefault="009A074F" w:rsidP="009A074F">
      <w:pPr>
        <w:pStyle w:val="Heading1"/>
        <w:jc w:val="both"/>
        <w:rPr>
          <w:b w:val="0"/>
          <w:sz w:val="20"/>
          <w:szCs w:val="20"/>
          <w:lang w:val="bg-BG"/>
        </w:rPr>
      </w:pPr>
      <w:r w:rsidRPr="004159BC">
        <w:rPr>
          <w:b w:val="0"/>
          <w:sz w:val="20"/>
          <w:szCs w:val="20"/>
        </w:rPr>
        <w:t xml:space="preserve">ОБОСНОВКА НА ТЕМАТА </w:t>
      </w:r>
      <w:r w:rsidRPr="004159BC">
        <w:rPr>
          <w:smallCaps/>
          <w:sz w:val="20"/>
          <w:szCs w:val="20"/>
        </w:rPr>
        <w:t>/</w:t>
      </w:r>
      <w:proofErr w:type="spellStart"/>
      <w:r w:rsidRPr="004159BC">
        <w:rPr>
          <w:smallCaps/>
          <w:sz w:val="20"/>
          <w:szCs w:val="20"/>
        </w:rPr>
        <w:t>актуалност</w:t>
      </w:r>
      <w:proofErr w:type="spellEnd"/>
      <w:r w:rsidRPr="004159BC">
        <w:rPr>
          <w:smallCaps/>
          <w:sz w:val="20"/>
          <w:szCs w:val="20"/>
        </w:rPr>
        <w:t>,</w:t>
      </w:r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важност</w:t>
      </w:r>
      <w:proofErr w:type="spellEnd"/>
      <w:r w:rsidRPr="004159BC">
        <w:rPr>
          <w:smallCaps/>
          <w:sz w:val="20"/>
          <w:szCs w:val="20"/>
        </w:rPr>
        <w:t xml:space="preserve"> и </w:t>
      </w:r>
      <w:proofErr w:type="spellStart"/>
      <w:r w:rsidRPr="004159BC">
        <w:rPr>
          <w:smallCaps/>
          <w:sz w:val="20"/>
          <w:szCs w:val="20"/>
        </w:rPr>
        <w:t>значимост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за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теорията</w:t>
      </w:r>
      <w:proofErr w:type="spellEnd"/>
      <w:r w:rsidRPr="004159BC">
        <w:rPr>
          <w:smallCaps/>
          <w:sz w:val="20"/>
          <w:szCs w:val="20"/>
        </w:rPr>
        <w:t xml:space="preserve"> и </w:t>
      </w:r>
      <w:proofErr w:type="spellStart"/>
      <w:r w:rsidRPr="004159BC">
        <w:rPr>
          <w:smallCaps/>
          <w:sz w:val="20"/>
          <w:szCs w:val="20"/>
        </w:rPr>
        <w:t>практиката</w:t>
      </w:r>
      <w:proofErr w:type="spellEnd"/>
      <w:r w:rsidRPr="004159BC">
        <w:rPr>
          <w:smallCaps/>
          <w:sz w:val="20"/>
          <w:szCs w:val="20"/>
        </w:rPr>
        <w:t>/</w:t>
      </w:r>
    </w:p>
    <w:p w14:paraId="677D2047" w14:textId="7A043243" w:rsidR="009A074F" w:rsidRPr="004159BC" w:rsidRDefault="009A074F" w:rsidP="009A074F">
      <w:pPr>
        <w:jc w:val="both"/>
        <w:rPr>
          <w:rFonts w:ascii="Times New Roman" w:hAnsi="Times New Roman" w:cs="Times New Roman"/>
          <w:sz w:val="20"/>
          <w:szCs w:val="20"/>
          <w:lang w:val="bg-BG"/>
        </w:rPr>
      </w:pPr>
      <w:r w:rsidRPr="004159BC">
        <w:rPr>
          <w:rFonts w:ascii="Times New Roman" w:hAnsi="Times New Roman" w:cs="Times New Roman"/>
          <w:sz w:val="20"/>
          <w:szCs w:val="20"/>
          <w:lang w:val="bg-BG"/>
        </w:rPr>
        <w:t>{{ rationale }}</w:t>
      </w:r>
    </w:p>
    <w:p w14:paraId="366717F9" w14:textId="267EFF5C" w:rsidR="009A074F" w:rsidRPr="00C00811" w:rsidRDefault="009A074F" w:rsidP="00C00811">
      <w:pPr>
        <w:pStyle w:val="Heading1"/>
        <w:jc w:val="both"/>
        <w:rPr>
          <w:b w:val="0"/>
          <w:sz w:val="20"/>
          <w:szCs w:val="20"/>
          <w:lang w:val="bg-BG"/>
        </w:rPr>
      </w:pPr>
      <w:r w:rsidRPr="004159BC">
        <w:rPr>
          <w:b w:val="0"/>
          <w:sz w:val="20"/>
          <w:szCs w:val="20"/>
        </w:rPr>
        <w:t xml:space="preserve">ЦЕЛИ И ЗАДАЧИ </w:t>
      </w:r>
      <w:r w:rsidRPr="004159BC">
        <w:rPr>
          <w:smallCaps/>
          <w:sz w:val="20"/>
          <w:szCs w:val="20"/>
        </w:rPr>
        <w:t>/</w:t>
      </w:r>
      <w:proofErr w:type="spellStart"/>
      <w:r w:rsidRPr="004159BC">
        <w:rPr>
          <w:smallCaps/>
          <w:sz w:val="20"/>
          <w:szCs w:val="20"/>
        </w:rPr>
        <w:t>формулират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се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обща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цел</w:t>
      </w:r>
      <w:proofErr w:type="spellEnd"/>
      <w:r w:rsidRPr="004159BC">
        <w:rPr>
          <w:smallCaps/>
          <w:sz w:val="20"/>
          <w:szCs w:val="20"/>
        </w:rPr>
        <w:t xml:space="preserve"> и </w:t>
      </w:r>
      <w:proofErr w:type="spellStart"/>
      <w:r w:rsidRPr="004159BC">
        <w:rPr>
          <w:smallCaps/>
          <w:sz w:val="20"/>
          <w:szCs w:val="20"/>
        </w:rPr>
        <w:t>конкретни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задачи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за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нейното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постигане</w:t>
      </w:r>
      <w:proofErr w:type="spellEnd"/>
      <w:r w:rsidRPr="004159BC">
        <w:rPr>
          <w:smallCaps/>
          <w:sz w:val="20"/>
          <w:szCs w:val="20"/>
        </w:rPr>
        <w:t>/</w:t>
      </w:r>
    </w:p>
    <w:p w14:paraId="677D2047" w14:textId="7A043243" w:rsidR="009A074F" w:rsidRPr="004159BC" w:rsidRDefault="009A074F" w:rsidP="009A074F">
      <w:pPr>
        <w:jc w:val="both"/>
        <w:rPr>
          <w:rFonts w:ascii="Times New Roman" w:hAnsi="Times New Roman" w:cs="Times New Roman"/>
          <w:sz w:val="20"/>
          <w:szCs w:val="20"/>
          <w:lang w:val="bg-BG"/>
        </w:rPr>
      </w:pPr>
      <w:r w:rsidRPr="004159BC">
        <w:rPr>
          <w:rFonts w:ascii="Times New Roman" w:hAnsi="Times New Roman" w:cs="Times New Roman"/>
          <w:sz w:val="20"/>
          <w:szCs w:val="20"/>
          <w:lang w:val="bg-BG"/>
        </w:rPr>
        <w:t>{{ aims }}</w:t>
      </w:r>
    </w:p>
    <w:p w14:paraId="221661D5" w14:textId="4BAE6937" w:rsidR="009A074F" w:rsidRPr="004159BC" w:rsidRDefault="009A074F" w:rsidP="004159BC">
      <w:pPr>
        <w:pStyle w:val="Heading1"/>
        <w:rPr>
          <w:b w:val="0"/>
          <w:sz w:val="20"/>
          <w:szCs w:val="20"/>
          <w:lang w:val="bg-BG"/>
        </w:rPr>
      </w:pPr>
      <w:r w:rsidRPr="004159BC">
        <w:rPr>
          <w:b w:val="0"/>
          <w:sz w:val="20"/>
          <w:szCs w:val="20"/>
        </w:rPr>
        <w:t xml:space="preserve">ОБЕКТ И ПРЕДМЕТ НА ИЗСЛЕДВАНЕТО </w:t>
      </w:r>
      <w:r w:rsidRPr="004159BC">
        <w:rPr>
          <w:smallCaps/>
          <w:sz w:val="20"/>
          <w:szCs w:val="20"/>
        </w:rPr>
        <w:t xml:space="preserve">/ОРГАНИЗАЦИЯТА, </w:t>
      </w:r>
      <w:proofErr w:type="spellStart"/>
      <w:r w:rsidRPr="004159BC">
        <w:rPr>
          <w:smallCaps/>
          <w:sz w:val="20"/>
          <w:szCs w:val="20"/>
        </w:rPr>
        <w:t>където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ще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се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осъществи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изследването</w:t>
      </w:r>
      <w:proofErr w:type="spellEnd"/>
      <w:r w:rsidRPr="004159BC">
        <w:rPr>
          <w:smallCaps/>
          <w:sz w:val="20"/>
          <w:szCs w:val="20"/>
        </w:rPr>
        <w:t xml:space="preserve"> и </w:t>
      </w:r>
      <w:proofErr w:type="spellStart"/>
      <w:r w:rsidRPr="004159BC">
        <w:rPr>
          <w:smallCaps/>
          <w:sz w:val="20"/>
          <w:szCs w:val="20"/>
        </w:rPr>
        <w:t>аспектите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на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самото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изследване</w:t>
      </w:r>
      <w:proofErr w:type="spellEnd"/>
      <w:r w:rsidRPr="004159BC">
        <w:rPr>
          <w:smallCaps/>
          <w:sz w:val="20"/>
          <w:szCs w:val="20"/>
        </w:rPr>
        <w:t>/</w:t>
      </w:r>
    </w:p>
    <w:p w14:paraId="677D2047" w14:textId="7A043243" w:rsidR="009A074F" w:rsidRPr="004159BC" w:rsidRDefault="009A074F" w:rsidP="009A074F">
      <w:pPr>
        <w:jc w:val="both"/>
        <w:rPr>
          <w:rFonts w:ascii="Times New Roman" w:hAnsi="Times New Roman" w:cs="Times New Roman"/>
          <w:sz w:val="20"/>
          <w:szCs w:val="20"/>
          <w:lang w:val="bg-BG"/>
        </w:rPr>
      </w:pPr>
      <w:r w:rsidRPr="004159BC">
        <w:rPr>
          <w:rFonts w:ascii="Times New Roman" w:hAnsi="Times New Roman" w:cs="Times New Roman"/>
          <w:sz w:val="20"/>
          <w:szCs w:val="20"/>
          <w:lang w:val="bg-BG"/>
        </w:rPr>
        <w:t>{{ object_subject }}</w:t>
      </w:r>
    </w:p>
    <w:p w14:paraId="0111C5C6" w14:textId="7F2A3640" w:rsidR="009A074F" w:rsidRPr="004159BC" w:rsidRDefault="009A074F" w:rsidP="004159BC">
      <w:pPr>
        <w:spacing w:before="100"/>
        <w:jc w:val="both"/>
        <w:rPr>
          <w:rFonts w:ascii="Times New Roman" w:hAnsi="Times New Roman" w:cs="Times New Roman"/>
          <w:sz w:val="20"/>
          <w:szCs w:val="20"/>
          <w:lang w:val="bg-BG"/>
        </w:rPr>
      </w:pPr>
      <w:r w:rsidRPr="004159BC">
        <w:rPr>
          <w:rFonts w:ascii="Times New Roman" w:hAnsi="Times New Roman" w:cs="Times New Roman"/>
          <w:b/>
          <w:sz w:val="20"/>
          <w:szCs w:val="20"/>
        </w:rPr>
        <w:t xml:space="preserve">МЕТОДОЛОГИЧНА БАЗА НА ИЗСЛЕДВАНЕТО </w:t>
      </w:r>
      <w:r w:rsidRPr="004159BC">
        <w:rPr>
          <w:rFonts w:ascii="Times New Roman" w:hAnsi="Times New Roman" w:cs="Times New Roman"/>
          <w:smallCaps/>
          <w:sz w:val="20"/>
          <w:szCs w:val="20"/>
        </w:rPr>
        <w:t>/</w:t>
      </w:r>
      <w:proofErr w:type="spellStart"/>
      <w:r w:rsidRPr="004159BC">
        <w:rPr>
          <w:rFonts w:ascii="Times New Roman" w:hAnsi="Times New Roman" w:cs="Times New Roman"/>
          <w:smallCaps/>
          <w:sz w:val="20"/>
          <w:szCs w:val="20"/>
        </w:rPr>
        <w:t>методи</w:t>
      </w:r>
      <w:proofErr w:type="spellEnd"/>
      <w:r w:rsidRPr="004159BC">
        <w:rPr>
          <w:rFonts w:ascii="Times New Roman" w:hAnsi="Times New Roman" w:cs="Times New Roman"/>
          <w:smallCaps/>
          <w:sz w:val="20"/>
          <w:szCs w:val="20"/>
        </w:rPr>
        <w:t xml:space="preserve">, </w:t>
      </w:r>
      <w:proofErr w:type="spellStart"/>
      <w:r w:rsidRPr="004159BC">
        <w:rPr>
          <w:rFonts w:ascii="Times New Roman" w:hAnsi="Times New Roman" w:cs="Times New Roman"/>
          <w:smallCaps/>
          <w:sz w:val="20"/>
          <w:szCs w:val="20"/>
        </w:rPr>
        <w:t>инструменти</w:t>
      </w:r>
      <w:proofErr w:type="spellEnd"/>
      <w:r w:rsidRPr="004159BC">
        <w:rPr>
          <w:rFonts w:ascii="Times New Roman" w:hAnsi="Times New Roman" w:cs="Times New Roman"/>
          <w:smallCaps/>
          <w:sz w:val="20"/>
          <w:szCs w:val="20"/>
        </w:rPr>
        <w:t xml:space="preserve"> и </w:t>
      </w:r>
      <w:proofErr w:type="spellStart"/>
      <w:r w:rsidRPr="004159BC">
        <w:rPr>
          <w:rFonts w:ascii="Times New Roman" w:hAnsi="Times New Roman" w:cs="Times New Roman"/>
          <w:smallCaps/>
          <w:sz w:val="20"/>
          <w:szCs w:val="20"/>
        </w:rPr>
        <w:t>др</w:t>
      </w:r>
      <w:proofErr w:type="spellEnd"/>
      <w:r w:rsidRPr="004159BC">
        <w:rPr>
          <w:rFonts w:ascii="Times New Roman" w:hAnsi="Times New Roman" w:cs="Times New Roman"/>
          <w:smallCaps/>
          <w:sz w:val="20"/>
          <w:szCs w:val="20"/>
        </w:rPr>
        <w:t>./</w:t>
      </w:r>
    </w:p>
    <w:p w14:paraId="677D2047" w14:textId="7A043243" w:rsidR="009A074F" w:rsidRPr="004159BC" w:rsidRDefault="009A074F" w:rsidP="009A074F">
      <w:pPr>
        <w:jc w:val="both"/>
        <w:rPr>
          <w:rFonts w:ascii="Times New Roman" w:hAnsi="Times New Roman" w:cs="Times New Roman"/>
          <w:sz w:val="20"/>
          <w:szCs w:val="20"/>
          <w:lang w:val="bg-BG"/>
        </w:rPr>
      </w:pPr>
      <w:r w:rsidRPr="004159BC">
        <w:rPr>
          <w:rFonts w:ascii="Times New Roman" w:hAnsi="Times New Roman" w:cs="Times New Roman"/>
          <w:sz w:val="20"/>
          <w:szCs w:val="20"/>
          <w:lang w:val="bg-BG"/>
        </w:rPr>
        <w:t>{{ methodology }}</w:t>
      </w:r>
    </w:p>
    <w:p w14:paraId="335E9EB3" w14:textId="611B6D0A" w:rsidR="009A074F" w:rsidRPr="00C00811" w:rsidRDefault="009A074F" w:rsidP="00C00811">
      <w:pPr>
        <w:pStyle w:val="Heading1"/>
        <w:jc w:val="both"/>
        <w:rPr>
          <w:b w:val="0"/>
          <w:sz w:val="20"/>
          <w:szCs w:val="20"/>
          <w:lang w:val="bg-BG"/>
        </w:rPr>
      </w:pPr>
      <w:r w:rsidRPr="004159BC">
        <w:rPr>
          <w:b w:val="0"/>
          <w:sz w:val="20"/>
          <w:szCs w:val="20"/>
        </w:rPr>
        <w:t>ИНФОРМАЦИОННА БАЗА НА ИЗСЛЕДВАНЕТО</w:t>
      </w:r>
      <w:r w:rsidRPr="004159BC">
        <w:rPr>
          <w:smallCaps/>
          <w:sz w:val="20"/>
          <w:szCs w:val="20"/>
        </w:rPr>
        <w:t>/ИЗПОЛЗВАНЕ НА ПЪРВИЧНИ И ВТОРИЧНИ ДАННИ, ЕТИЧНИ СЪОБРАЖЕНИЯ ПРИ ПРОВЕЖДАНЕТО НА ИЗСЛЕДВАНЕТО/</w:t>
      </w:r>
    </w:p>
    <w:p w14:paraId="677D2047" w14:textId="7A043243" w:rsidR="009A074F" w:rsidRPr="004159BC" w:rsidRDefault="009A074F" w:rsidP="009A074F">
      <w:pPr>
        <w:jc w:val="both"/>
        <w:rPr>
          <w:rFonts w:ascii="Times New Roman" w:hAnsi="Times New Roman" w:cs="Times New Roman"/>
          <w:sz w:val="20"/>
          <w:szCs w:val="20"/>
          <w:lang w:val="bg-BG"/>
        </w:rPr>
      </w:pPr>
      <w:r w:rsidRPr="004159BC">
        <w:rPr>
          <w:rFonts w:ascii="Times New Roman" w:hAnsi="Times New Roman" w:cs="Times New Roman"/>
          <w:sz w:val="20"/>
          <w:szCs w:val="20"/>
          <w:lang w:val="bg-BG"/>
        </w:rPr>
        <w:t>{{ information_base }}</w:t>
      </w:r>
    </w:p>
    <w:p w14:paraId="2A04E9B7" w14:textId="21A547BD" w:rsidR="009A074F" w:rsidRPr="004159BC" w:rsidRDefault="009A074F" w:rsidP="009A074F">
      <w:pPr>
        <w:pStyle w:val="Heading1"/>
        <w:jc w:val="both"/>
        <w:rPr>
          <w:sz w:val="20"/>
          <w:szCs w:val="20"/>
        </w:rPr>
      </w:pPr>
      <w:r w:rsidRPr="004159BC">
        <w:rPr>
          <w:b w:val="0"/>
          <w:sz w:val="20"/>
          <w:szCs w:val="20"/>
        </w:rPr>
        <w:t xml:space="preserve">ПРИМЕРЕН ПЛАН-СЪДЪРЖАНИЕ НА РАЗРАБОТКАТА </w:t>
      </w:r>
      <w:r w:rsidRPr="004159BC">
        <w:rPr>
          <w:smallCaps/>
          <w:sz w:val="20"/>
          <w:szCs w:val="20"/>
        </w:rPr>
        <w:t>/</w:t>
      </w:r>
      <w:proofErr w:type="spellStart"/>
      <w:r w:rsidRPr="004159BC">
        <w:rPr>
          <w:smallCaps/>
          <w:sz w:val="20"/>
          <w:szCs w:val="20"/>
        </w:rPr>
        <w:t>глави</w:t>
      </w:r>
      <w:proofErr w:type="spellEnd"/>
      <w:r w:rsidRPr="004159BC">
        <w:rPr>
          <w:smallCaps/>
          <w:sz w:val="20"/>
          <w:szCs w:val="20"/>
        </w:rPr>
        <w:t xml:space="preserve"> и </w:t>
      </w:r>
      <w:proofErr w:type="spellStart"/>
      <w:r w:rsidRPr="004159BC">
        <w:rPr>
          <w:smallCaps/>
          <w:sz w:val="20"/>
          <w:szCs w:val="20"/>
        </w:rPr>
        <w:t>други</w:t>
      </w:r>
      <w:proofErr w:type="spellEnd"/>
      <w:r w:rsidRPr="004159BC">
        <w:rPr>
          <w:smallCaps/>
          <w:sz w:val="20"/>
          <w:szCs w:val="20"/>
        </w:rPr>
        <w:t xml:space="preserve"> </w:t>
      </w:r>
      <w:proofErr w:type="spellStart"/>
      <w:r w:rsidRPr="004159BC">
        <w:rPr>
          <w:smallCaps/>
          <w:sz w:val="20"/>
          <w:szCs w:val="20"/>
        </w:rPr>
        <w:t>подразделения</w:t>
      </w:r>
      <w:proofErr w:type="spellEnd"/>
      <w:r w:rsidRPr="004159BC">
        <w:rPr>
          <w:smallCaps/>
          <w:sz w:val="20"/>
          <w:szCs w:val="20"/>
        </w:rPr>
        <w:t>/</w:t>
      </w:r>
      <w:r w:rsidRPr="004159BC">
        <w:rPr>
          <w:sz w:val="20"/>
          <w:szCs w:val="20"/>
        </w:rPr>
        <w:t xml:space="preserve"> </w:t>
      </w:r>
    </w:p>
    <w:p w14:paraId="677D2047" w14:textId="7A043243" w:rsidR="009A074F" w:rsidRPr="004159BC" w:rsidRDefault="009A074F" w:rsidP="009A074F">
      <w:pPr>
        <w:jc w:val="both"/>
        <w:rPr>
          <w:rFonts w:ascii="Times New Roman" w:hAnsi="Times New Roman" w:cs="Times New Roman"/>
          <w:sz w:val="20"/>
          <w:szCs w:val="20"/>
          <w:lang w:val="bg-BG"/>
        </w:rPr>
      </w:pPr>
      <w:r w:rsidRPr="004159BC">
        <w:rPr>
          <w:rFonts w:ascii="Times New Roman" w:hAnsi="Times New Roman" w:cs="Times New Roman"/>
          <w:sz w:val="20"/>
          <w:szCs w:val="20"/>
          <w:lang w:val="bg-BG"/>
        </w:rPr>
        <w:t>{{ plan }}</w:t>
      </w:r>
    </w:p>
    <w:p w14:paraId="464C3D2D" w14:textId="0E092AF4" w:rsidR="009A074F" w:rsidRPr="004159BC" w:rsidRDefault="009A074F" w:rsidP="009A074F">
      <w:pPr>
        <w:pStyle w:val="Heading1"/>
        <w:jc w:val="both"/>
        <w:rPr>
          <w:sz w:val="20"/>
          <w:szCs w:val="20"/>
        </w:rPr>
      </w:pPr>
      <w:r w:rsidRPr="004159BC">
        <w:rPr>
          <w:b w:val="0"/>
          <w:sz w:val="20"/>
          <w:szCs w:val="20"/>
        </w:rPr>
        <w:t xml:space="preserve">ВРЕМЕВИ ГРАФИК </w:t>
      </w:r>
      <w:r w:rsidRPr="004159BC">
        <w:rPr>
          <w:smallCaps/>
          <w:sz w:val="20"/>
          <w:szCs w:val="20"/>
        </w:rPr>
        <w:t>/ОСНОВНИ ЕТАПИ ЗА ПРОВЕЖДАНЕ НА ИЗСЛЕДВАНЕТО И ПРЕДАВАНЕ НА ОТДЕЛНИТЕ ЧАСТИ ОТ РАЗРАБОТКАТА/</w:t>
      </w:r>
    </w:p>
    <w:p w14:paraId="75D3CB13" w14:textId="153F0169" w:rsidR="009A074F" w:rsidRPr="004159BC" w:rsidRDefault="009A074F" w:rsidP="009A074F">
      <w:pPr>
        <w:jc w:val="both"/>
        <w:rPr>
          <w:rFonts w:ascii="Times New Roman" w:hAnsi="Times New Roman" w:cs="Times New Roman"/>
          <w:sz w:val="20"/>
          <w:szCs w:val="20"/>
          <w:lang w:val="bg-BG"/>
        </w:rPr>
      </w:pPr>
      <w:r w:rsidRPr="004159BC">
        <w:rPr>
          <w:rFonts w:ascii="Times New Roman" w:hAnsi="Times New Roman" w:cs="Times New Roman"/>
          <w:sz w:val="20"/>
          <w:szCs w:val="20"/>
          <w:lang w:val="bg-BG"/>
        </w:rPr>
        <w:t>{{ schedule }}</w:t>
      </w:r>
    </w:p>
    <w:p w14:paraId="613C6140" w14:textId="77777777" w:rsidR="00C00811" w:rsidRDefault="00C00811" w:rsidP="00FA04F7">
      <w:pPr>
        <w:rPr>
          <w:rFonts w:ascii="Times New Roman" w:hAnsi="Times New Roman" w:cs="Times New Roman"/>
          <w:b/>
          <w:lang w:val="bg-BG"/>
        </w:rPr>
      </w:pPr>
    </w:p>
    <w:p w14:paraId="6FEA2274" w14:textId="55C28EDE" w:rsidR="00FA04F7" w:rsidRPr="009A074F" w:rsidRDefault="00FA04F7" w:rsidP="003E0971">
      <w:pPr>
        <w:rPr>
          <w:rFonts w:ascii="Times New Roman" w:hAnsi="Times New Roman" w:cs="Times New Roman"/>
        </w:rPr>
      </w:pPr>
      <w:r w:rsidRPr="009A074F">
        <w:rPr>
          <w:rFonts w:ascii="Times New Roman" w:hAnsi="Times New Roman" w:cs="Times New Roman"/>
          <w:b/>
          <w:lang w:val="bg-BG"/>
        </w:rPr>
        <w:t xml:space="preserve">Дата на предаване: </w:t>
      </w:r>
      <w:r w:rsidRPr="009A074F">
        <w:rPr>
          <w:rFonts w:ascii="Times New Roman" w:hAnsi="Times New Roman" w:cs="Times New Roman"/>
          <w:lang w:val="bg-BG"/>
        </w:rPr>
        <w:t>…………….</w:t>
      </w:r>
      <w:r>
        <w:rPr>
          <w:rFonts w:ascii="Times New Roman" w:hAnsi="Times New Roman" w:cs="Times New Roman"/>
          <w:b/>
          <w:lang w:val="bg-BG"/>
        </w:rPr>
        <w:t xml:space="preserve"> ……</w:t>
      </w:r>
      <w:r w:rsidRPr="009A074F">
        <w:rPr>
          <w:rFonts w:ascii="Times New Roman" w:hAnsi="Times New Roman" w:cs="Times New Roman"/>
          <w:b/>
          <w:lang w:val="bg-BG"/>
        </w:rPr>
        <w:t xml:space="preserve"> г.</w:t>
      </w:r>
      <w:r w:rsidRPr="009A074F">
        <w:rPr>
          <w:rFonts w:ascii="Times New Roman" w:hAnsi="Times New Roman" w:cs="Times New Roman"/>
          <w:b/>
          <w:lang w:val="bg-BG"/>
        </w:rPr>
        <w:tab/>
      </w:r>
      <w:r w:rsidRPr="009A074F">
        <w:rPr>
          <w:rFonts w:ascii="Times New Roman" w:hAnsi="Times New Roman" w:cs="Times New Roman"/>
          <w:b/>
          <w:lang w:val="bg-BG"/>
        </w:rPr>
        <w:tab/>
        <w:t>Научен ръководител:</w:t>
      </w:r>
      <w:r w:rsidRPr="009A074F">
        <w:rPr>
          <w:rFonts w:ascii="Times New Roman" w:hAnsi="Times New Roman" w:cs="Times New Roman"/>
          <w:b/>
          <w:lang w:val="bg-BG"/>
        </w:rPr>
        <w:tab/>
      </w:r>
      <w:r w:rsidRPr="009A074F">
        <w:rPr>
          <w:rFonts w:ascii="Times New Roman" w:hAnsi="Times New Roman" w:cs="Times New Roman"/>
          <w:b/>
          <w:lang w:val="bg-BG"/>
        </w:rPr>
        <w:tab/>
      </w:r>
      <w:r w:rsidRPr="009A074F">
        <w:rPr>
          <w:rFonts w:ascii="Times New Roman" w:hAnsi="Times New Roman" w:cs="Times New Roman"/>
          <w:b/>
          <w:lang w:val="bg-BG"/>
        </w:rPr>
        <w:tab/>
      </w:r>
      <w:r w:rsidRPr="009A074F">
        <w:rPr>
          <w:rFonts w:ascii="Times New Roman" w:hAnsi="Times New Roman" w:cs="Times New Roman"/>
          <w:b/>
          <w:lang w:val="bg-BG"/>
        </w:rPr>
        <w:tab/>
      </w:r>
      <w:r w:rsidRPr="009A074F">
        <w:rPr>
          <w:rFonts w:ascii="Times New Roman" w:hAnsi="Times New Roman" w:cs="Times New Roman"/>
          <w:b/>
          <w:lang w:val="bg-BG"/>
        </w:rPr>
        <w:tab/>
      </w:r>
      <w:r w:rsidRPr="009A074F">
        <w:rPr>
          <w:rFonts w:ascii="Times New Roman" w:hAnsi="Times New Roman" w:cs="Times New Roman"/>
          <w:b/>
          <w:lang w:val="bg-BG"/>
        </w:rPr>
        <w:tab/>
      </w:r>
      <w:r w:rsidRPr="009A074F">
        <w:rPr>
          <w:rFonts w:ascii="Times New Roman" w:hAnsi="Times New Roman" w:cs="Times New Roman"/>
          <w:b/>
          <w:lang w:val="bg-BG"/>
        </w:rPr>
        <w:tab/>
      </w:r>
      <w:r w:rsidRPr="009A074F">
        <w:rPr>
          <w:rFonts w:ascii="Times New Roman" w:hAnsi="Times New Roman" w:cs="Times New Roman"/>
          <w:b/>
          <w:lang w:val="bg-BG"/>
        </w:rPr>
        <w:tab/>
      </w:r>
      <w:r w:rsidR="00C00811">
        <w:rPr>
          <w:rFonts w:ascii="Times New Roman" w:hAnsi="Times New Roman" w:cs="Times New Roman"/>
          <w:b/>
          <w:lang w:val="bg-BG"/>
        </w:rPr>
        <w:tab/>
      </w:r>
      <w:r w:rsidR="00C00811">
        <w:rPr>
          <w:rFonts w:ascii="Times New Roman" w:hAnsi="Times New Roman" w:cs="Times New Roman"/>
          <w:b/>
          <w:lang w:val="bg-BG"/>
        </w:rPr>
        <w:tab/>
      </w:r>
      <w:r w:rsidR="00C00811">
        <w:rPr>
          <w:rFonts w:ascii="Times New Roman" w:hAnsi="Times New Roman" w:cs="Times New Roman"/>
          <w:b/>
          <w:lang w:val="bg-BG"/>
        </w:rPr>
        <w:tab/>
      </w:r>
      <w:r w:rsidRPr="009A074F">
        <w:rPr>
          <w:rFonts w:ascii="Times New Roman" w:hAnsi="Times New Roman" w:cs="Times New Roman"/>
          <w:lang w:val="bg-BG"/>
        </w:rPr>
        <w:t>/……………………………………/</w:t>
      </w:r>
      <w:bookmarkStart w:id="0" w:name="_GoBack"/>
      <w:bookmarkEnd w:id="0"/>
    </w:p>
    <w:sectPr w:rsidR="00FA04F7" w:rsidRPr="009A074F" w:rsidSect="00FA04F7">
      <w:footerReference w:type="default" r:id="rId8"/>
      <w:pgSz w:w="11900" w:h="16840"/>
      <w:pgMar w:top="284" w:right="701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3A3E82" w14:textId="77777777" w:rsidR="00040FDB" w:rsidRDefault="00040FDB" w:rsidP="00332BFA">
      <w:r>
        <w:separator/>
      </w:r>
    </w:p>
  </w:endnote>
  <w:endnote w:type="continuationSeparator" w:id="0">
    <w:p w14:paraId="08CAC56C" w14:textId="77777777" w:rsidR="00040FDB" w:rsidRDefault="00040FDB" w:rsidP="00332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59465C" w14:textId="77777777" w:rsidR="00C7652C" w:rsidRDefault="00C7652C">
    <w:pPr>
      <w:pStyle w:val="Footer"/>
    </w:pPr>
    <w:r>
      <w:rPr>
        <w:noProof/>
        <w:lang w:val="bg-BG" w:eastAsia="bg-BG"/>
      </w:rPr>
      <w:drawing>
        <wp:anchor distT="0" distB="0" distL="114300" distR="114300" simplePos="0" relativeHeight="251658240" behindDoc="0" locked="0" layoutInCell="1" allowOverlap="1" wp14:anchorId="3B79CE17" wp14:editId="4AE4172E">
          <wp:simplePos x="0" y="0"/>
          <wp:positionH relativeFrom="margin">
            <wp:posOffset>-901700</wp:posOffset>
          </wp:positionH>
          <wp:positionV relativeFrom="margin">
            <wp:posOffset>8860155</wp:posOffset>
          </wp:positionV>
          <wp:extent cx="7529195" cy="897255"/>
          <wp:effectExtent l="0" t="0" r="1905" b="4445"/>
          <wp:wrapSquare wrapText="bothSides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195" cy="897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4D5BAB" w14:textId="77777777" w:rsidR="00040FDB" w:rsidRDefault="00040FDB" w:rsidP="00332BFA">
      <w:r>
        <w:separator/>
      </w:r>
    </w:p>
  </w:footnote>
  <w:footnote w:type="continuationSeparator" w:id="0">
    <w:p w14:paraId="5D4668F1" w14:textId="77777777" w:rsidR="00040FDB" w:rsidRDefault="00040FDB" w:rsidP="00332B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AF3598"/>
    <w:multiLevelType w:val="hybridMultilevel"/>
    <w:tmpl w:val="8752E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9B1"/>
    <w:rsid w:val="000246AD"/>
    <w:rsid w:val="00040FDB"/>
    <w:rsid w:val="0004225C"/>
    <w:rsid w:val="0005604E"/>
    <w:rsid w:val="000739E1"/>
    <w:rsid w:val="000A388A"/>
    <w:rsid w:val="000B6D15"/>
    <w:rsid w:val="000C0B55"/>
    <w:rsid w:val="000C33CF"/>
    <w:rsid w:val="001056B0"/>
    <w:rsid w:val="001126E8"/>
    <w:rsid w:val="001154FA"/>
    <w:rsid w:val="00123939"/>
    <w:rsid w:val="0014086C"/>
    <w:rsid w:val="0017013D"/>
    <w:rsid w:val="00185AC9"/>
    <w:rsid w:val="001C7CFF"/>
    <w:rsid w:val="001D695C"/>
    <w:rsid w:val="001F7A3A"/>
    <w:rsid w:val="00202638"/>
    <w:rsid w:val="0023245C"/>
    <w:rsid w:val="00260A5F"/>
    <w:rsid w:val="002922F4"/>
    <w:rsid w:val="002C21E5"/>
    <w:rsid w:val="002C7F8A"/>
    <w:rsid w:val="002D78A1"/>
    <w:rsid w:val="002E378C"/>
    <w:rsid w:val="002E45B0"/>
    <w:rsid w:val="002E4CD1"/>
    <w:rsid w:val="00306317"/>
    <w:rsid w:val="003241C0"/>
    <w:rsid w:val="00332BFA"/>
    <w:rsid w:val="00344672"/>
    <w:rsid w:val="00356409"/>
    <w:rsid w:val="003B5F5A"/>
    <w:rsid w:val="003C5E17"/>
    <w:rsid w:val="003D0830"/>
    <w:rsid w:val="003E0971"/>
    <w:rsid w:val="003E252E"/>
    <w:rsid w:val="004056E8"/>
    <w:rsid w:val="00413C95"/>
    <w:rsid w:val="0041557D"/>
    <w:rsid w:val="004159BC"/>
    <w:rsid w:val="004169EE"/>
    <w:rsid w:val="00426438"/>
    <w:rsid w:val="0044273E"/>
    <w:rsid w:val="0044438F"/>
    <w:rsid w:val="00456935"/>
    <w:rsid w:val="00462913"/>
    <w:rsid w:val="00462BCE"/>
    <w:rsid w:val="00494435"/>
    <w:rsid w:val="004A3CA4"/>
    <w:rsid w:val="004B2678"/>
    <w:rsid w:val="004B474A"/>
    <w:rsid w:val="004B79D3"/>
    <w:rsid w:val="004F3F6E"/>
    <w:rsid w:val="005078E4"/>
    <w:rsid w:val="00535736"/>
    <w:rsid w:val="005671AC"/>
    <w:rsid w:val="00586282"/>
    <w:rsid w:val="00595010"/>
    <w:rsid w:val="005A0DE8"/>
    <w:rsid w:val="005A68AE"/>
    <w:rsid w:val="005D3710"/>
    <w:rsid w:val="005F1E9A"/>
    <w:rsid w:val="00612984"/>
    <w:rsid w:val="006226B3"/>
    <w:rsid w:val="00662EF7"/>
    <w:rsid w:val="006C50AB"/>
    <w:rsid w:val="00702D46"/>
    <w:rsid w:val="00703326"/>
    <w:rsid w:val="00722F8F"/>
    <w:rsid w:val="007436D4"/>
    <w:rsid w:val="00757376"/>
    <w:rsid w:val="0077152C"/>
    <w:rsid w:val="007A1B1D"/>
    <w:rsid w:val="008643B5"/>
    <w:rsid w:val="00870080"/>
    <w:rsid w:val="008A6239"/>
    <w:rsid w:val="008B0542"/>
    <w:rsid w:val="00910E88"/>
    <w:rsid w:val="00951F79"/>
    <w:rsid w:val="00956D37"/>
    <w:rsid w:val="009938E7"/>
    <w:rsid w:val="009A074F"/>
    <w:rsid w:val="009B165C"/>
    <w:rsid w:val="009B4DC3"/>
    <w:rsid w:val="009C36A7"/>
    <w:rsid w:val="00A00BD8"/>
    <w:rsid w:val="00A022BE"/>
    <w:rsid w:val="00A37607"/>
    <w:rsid w:val="00A46746"/>
    <w:rsid w:val="00A52FAA"/>
    <w:rsid w:val="00A603CE"/>
    <w:rsid w:val="00A82117"/>
    <w:rsid w:val="00A941FE"/>
    <w:rsid w:val="00AB0B72"/>
    <w:rsid w:val="00AD2DA9"/>
    <w:rsid w:val="00AF053C"/>
    <w:rsid w:val="00AF149F"/>
    <w:rsid w:val="00B01DFD"/>
    <w:rsid w:val="00B0518F"/>
    <w:rsid w:val="00B129C7"/>
    <w:rsid w:val="00B15E73"/>
    <w:rsid w:val="00B41790"/>
    <w:rsid w:val="00B75F8B"/>
    <w:rsid w:val="00B94897"/>
    <w:rsid w:val="00BA715E"/>
    <w:rsid w:val="00C00811"/>
    <w:rsid w:val="00C22255"/>
    <w:rsid w:val="00C34C39"/>
    <w:rsid w:val="00C43A38"/>
    <w:rsid w:val="00C71BD8"/>
    <w:rsid w:val="00C7652C"/>
    <w:rsid w:val="00CA6241"/>
    <w:rsid w:val="00CD044C"/>
    <w:rsid w:val="00CF625B"/>
    <w:rsid w:val="00CF6A47"/>
    <w:rsid w:val="00D3210E"/>
    <w:rsid w:val="00D339B1"/>
    <w:rsid w:val="00D52369"/>
    <w:rsid w:val="00D56935"/>
    <w:rsid w:val="00D812F8"/>
    <w:rsid w:val="00DB7510"/>
    <w:rsid w:val="00DC6666"/>
    <w:rsid w:val="00DE4189"/>
    <w:rsid w:val="00E34AEF"/>
    <w:rsid w:val="00E51586"/>
    <w:rsid w:val="00E5160A"/>
    <w:rsid w:val="00E549FE"/>
    <w:rsid w:val="00E64735"/>
    <w:rsid w:val="00E76721"/>
    <w:rsid w:val="00EA1707"/>
    <w:rsid w:val="00EC7592"/>
    <w:rsid w:val="00EE1B36"/>
    <w:rsid w:val="00F24B9D"/>
    <w:rsid w:val="00F376CF"/>
    <w:rsid w:val="00F608A4"/>
    <w:rsid w:val="00F73215"/>
    <w:rsid w:val="00F815A4"/>
    <w:rsid w:val="00FA04F7"/>
    <w:rsid w:val="00FB7305"/>
    <w:rsid w:val="00FD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688196"/>
  <w15:chartTrackingRefBased/>
  <w15:docId w15:val="{8C550E89-4221-4291-A3D6-3EE00899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179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7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074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2B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2BFA"/>
  </w:style>
  <w:style w:type="paragraph" w:styleId="Footer">
    <w:name w:val="footer"/>
    <w:basedOn w:val="Normal"/>
    <w:link w:val="FooterChar"/>
    <w:uiPriority w:val="99"/>
    <w:unhideWhenUsed/>
    <w:rsid w:val="00332B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2BFA"/>
  </w:style>
  <w:style w:type="paragraph" w:styleId="ListParagraph">
    <w:name w:val="List Paragraph"/>
    <w:basedOn w:val="Normal"/>
    <w:uiPriority w:val="34"/>
    <w:qFormat/>
    <w:rsid w:val="005862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17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707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4179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7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9A074F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BodyText2">
    <w:name w:val="Body Text 2"/>
    <w:basedOn w:val="Normal"/>
    <w:link w:val="BodyText2Char"/>
    <w:rsid w:val="009A074F"/>
    <w:rPr>
      <w:rFonts w:ascii="Times New Roman" w:eastAsia="Times New Roman" w:hAnsi="Times New Roman" w:cs="Times New Roman"/>
      <w:szCs w:val="20"/>
      <w:lang w:val="bg-BG" w:eastAsia="bg-BG"/>
    </w:rPr>
  </w:style>
  <w:style w:type="character" w:customStyle="1" w:styleId="BodyText2Char">
    <w:name w:val="Body Text 2 Char"/>
    <w:basedOn w:val="DefaultParagraphFont"/>
    <w:link w:val="BodyText2"/>
    <w:rsid w:val="009A074F"/>
    <w:rPr>
      <w:rFonts w:ascii="Times New Roman" w:eastAsia="Times New Roman" w:hAnsi="Times New Roman" w:cs="Times New Roman"/>
      <w:szCs w:val="20"/>
      <w:lang w:val="bg-BG" w:eastAsia="bg-BG"/>
    </w:rPr>
  </w:style>
  <w:style w:type="paragraph" w:styleId="BodyText">
    <w:name w:val="Body Text"/>
    <w:basedOn w:val="Normal"/>
    <w:link w:val="BodyTextChar"/>
    <w:rsid w:val="009A074F"/>
    <w:pPr>
      <w:jc w:val="both"/>
    </w:pPr>
    <w:rPr>
      <w:rFonts w:ascii="Times New Roman" w:eastAsia="Times New Roman" w:hAnsi="Times New Roman" w:cs="Times New Roman"/>
      <w:szCs w:val="20"/>
      <w:lang w:val="bg-BG" w:eastAsia="bg-BG"/>
    </w:rPr>
  </w:style>
  <w:style w:type="character" w:customStyle="1" w:styleId="BodyTextChar">
    <w:name w:val="Body Text Char"/>
    <w:basedOn w:val="DefaultParagraphFont"/>
    <w:link w:val="BodyText"/>
    <w:rsid w:val="009A074F"/>
    <w:rPr>
      <w:rFonts w:ascii="Times New Roman" w:eastAsia="Times New Roman" w:hAnsi="Times New Roman" w:cs="Times New Roman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NBU_Standart_Report_Template</Template>
  <TotalTime>18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